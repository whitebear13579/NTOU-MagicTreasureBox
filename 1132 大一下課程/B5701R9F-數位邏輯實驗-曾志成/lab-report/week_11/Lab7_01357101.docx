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傳單版面配置的整體表格"/>
      </w:tblPr>
      <w:tblGrid>
        <w:gridCol w:w="7200"/>
        <w:gridCol w:w="144"/>
        <w:gridCol w:w="3456"/>
      </w:tblGrid>
      <w:tr w:rsidR="0078473A" w:rsidRPr="0030381F" w14:paraId="060D5AB0" w14:textId="77777777" w:rsidTr="00F54A00">
        <w:trPr>
          <w:trHeight w:hRule="exact" w:val="15175"/>
          <w:jc w:val="center"/>
        </w:trPr>
        <w:tc>
          <w:tcPr>
            <w:tcW w:w="7200" w:type="dxa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傳單本文內容的版面配置"/>
            </w:tblPr>
            <w:tblGrid>
              <w:gridCol w:w="7200"/>
            </w:tblGrid>
            <w:tr w:rsidR="0078473A" w:rsidRPr="0030381F" w14:paraId="650AC83E" w14:textId="77777777">
              <w:trPr>
                <w:cantSplit/>
                <w:trHeight w:hRule="exact" w:val="7200"/>
              </w:trPr>
              <w:tc>
                <w:tcPr>
                  <w:tcW w:w="7200" w:type="dxa"/>
                </w:tcPr>
                <w:p w14:paraId="6FBDF271" w14:textId="77777777" w:rsidR="0078473A" w:rsidRPr="0030381F" w:rsidRDefault="001E1D2C">
                  <w:pPr>
                    <w:rPr>
                      <w:rFonts w:ascii="Times New Roman" w:eastAsia="Microsoft JhengHei UI" w:hAnsi="Times New Roman" w:cs="Times New Roman"/>
                    </w:rPr>
                  </w:pPr>
                  <w:r>
                    <w:rPr>
                      <w:rFonts w:ascii="Times New Roman" w:eastAsia="Microsoft JhengHei UI" w:hAnsi="Times New Roman" w:cs="Times New Roman"/>
                      <w:noProof/>
                      <w:lang w:eastAsia="zh-TW"/>
                    </w:rPr>
                    <w:pict w14:anchorId="69602A68">
                      <v:shape id="_x0000_i1025" type="#_x0000_t75" style="width:5in;height:5in">
                        <v:imagedata r:id="rId11" o:title="258057-15121013434242"/>
                      </v:shape>
                    </w:pict>
                  </w:r>
                </w:p>
              </w:tc>
            </w:tr>
            <w:tr w:rsidR="0078473A" w:rsidRPr="0030381F" w14:paraId="58737E6B" w14:textId="77777777" w:rsidTr="00F54A00">
              <w:trPr>
                <w:trHeight w:hRule="exact" w:val="6687"/>
              </w:trPr>
              <w:tc>
                <w:tcPr>
                  <w:tcW w:w="7200" w:type="dxa"/>
                </w:tcPr>
                <w:p w14:paraId="2FD07DFB" w14:textId="50B5F0D4" w:rsidR="00CA45E5" w:rsidRDefault="00CA45E5" w:rsidP="00CA45E5">
                  <w:pPr>
                    <w:pStyle w:val="a6"/>
                    <w:rPr>
                      <w:rFonts w:ascii="Times New Roman" w:eastAsia="標楷體" w:hAnsi="Times New Roman" w:cs="Times New Roman"/>
                      <w:sz w:val="44"/>
                      <w:szCs w:val="44"/>
                      <w:lang w:eastAsia="zh-TW"/>
                    </w:rPr>
                  </w:pPr>
                </w:p>
                <w:p w14:paraId="6EE4C3B0" w14:textId="77777777" w:rsidR="00CA45E5" w:rsidRPr="00CA45E5" w:rsidRDefault="00CA45E5" w:rsidP="00CA45E5">
                  <w:pPr>
                    <w:rPr>
                      <w:rFonts w:eastAsia="新細明體"/>
                      <w:lang w:eastAsia="zh-TW"/>
                    </w:rPr>
                  </w:pPr>
                </w:p>
                <w:p w14:paraId="6C7DD7C7" w14:textId="652ED533" w:rsidR="00CA45E5" w:rsidRPr="00746C13" w:rsidRDefault="00CA45E5" w:rsidP="00CA45E5">
                  <w:pPr>
                    <w:pStyle w:val="a6"/>
                    <w:rPr>
                      <w:rFonts w:ascii="Times New Roman" w:eastAsia="標楷體" w:hAnsi="Times New Roman" w:cs="Times New Roman"/>
                      <w:sz w:val="44"/>
                      <w:szCs w:val="44"/>
                      <w:lang w:eastAsia="zh-TW"/>
                    </w:rPr>
                  </w:pPr>
                  <w:r w:rsidRPr="00746C13">
                    <w:rPr>
                      <w:rFonts w:ascii="Times New Roman" w:eastAsia="標楷體" w:hAnsi="Times New Roman" w:cs="Times New Roman"/>
                      <w:sz w:val="44"/>
                      <w:szCs w:val="44"/>
                      <w:lang w:eastAsia="zh-TW"/>
                    </w:rPr>
                    <w:t>lAB</w:t>
                  </w:r>
                  <w:r>
                    <w:rPr>
                      <w:rFonts w:ascii="Times New Roman" w:eastAsia="標楷體" w:hAnsi="Times New Roman" w:cs="Times New Roman"/>
                      <w:sz w:val="44"/>
                      <w:szCs w:val="44"/>
                      <w:lang w:eastAsia="zh-TW"/>
                    </w:rPr>
                    <w:t>7</w:t>
                  </w:r>
                </w:p>
                <w:p w14:paraId="32CBE614" w14:textId="77777777" w:rsidR="00CA45E5" w:rsidRPr="00746C13" w:rsidRDefault="00CA45E5" w:rsidP="00CA45E5">
                  <w:pPr>
                    <w:spacing w:line="288" w:lineRule="auto"/>
                    <w:rPr>
                      <w:rFonts w:ascii="Times New Roman" w:eastAsia="標楷體" w:hAnsi="Times New Roman" w:cs="Times New Roman"/>
                      <w:caps/>
                      <w:kern w:val="28"/>
                      <w:sz w:val="44"/>
                      <w:szCs w:val="44"/>
                      <w:lang w:eastAsia="zh-TW"/>
                    </w:rPr>
                  </w:pPr>
                  <w:r w:rsidRPr="00746C13">
                    <w:rPr>
                      <w:rFonts w:ascii="Times New Roman" w:eastAsia="標楷體" w:hAnsi="Times New Roman" w:cs="Times New Roman"/>
                      <w:caps/>
                      <w:kern w:val="28"/>
                      <w:sz w:val="44"/>
                      <w:szCs w:val="44"/>
                      <w:lang w:eastAsia="zh-TW"/>
                    </w:rPr>
                    <w:t>Combinational Logic</w:t>
                  </w:r>
                </w:p>
                <w:p w14:paraId="7B99DB00" w14:textId="55701EDB" w:rsidR="00A605D2" w:rsidRPr="0030381F" w:rsidRDefault="00CA45E5" w:rsidP="0045763B">
                  <w:pPr>
                    <w:spacing w:line="288" w:lineRule="auto"/>
                    <w:rPr>
                      <w:rFonts w:ascii="Times New Roman" w:eastAsia="Microsoft JhengHei UI" w:hAnsi="Times New Roman" w:cs="Times New Roman"/>
                      <w:lang w:eastAsia="zh-TW"/>
                    </w:rPr>
                  </w:pPr>
                  <w:r w:rsidRPr="00746C13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</w:rPr>
                    <w:t xml:space="preserve">Name : </w:t>
                  </w:r>
                  <w:sdt>
                    <w:sdtPr>
                      <w:rPr>
                        <w:rFonts w:ascii="Times New Roman" w:hAnsi="Times New Roman" w:cs="Times New Roman"/>
                      </w:rPr>
                      <w:tag w:val="goog_rdk_1"/>
                      <w:id w:val="1018127857"/>
                    </w:sdtPr>
                    <w:sdtContent>
                      <w:r w:rsidR="001E41FE" w:rsidRPr="001C681F">
                        <w:rPr>
                          <w:rFonts w:ascii="PingFang TC" w:eastAsia="PingFang TC" w:hAnsi="PingFang TC" w:cs="Times New Roman" w:hint="eastAsia"/>
                          <w:b/>
                          <w:bCs/>
                          <w:color w:val="000000"/>
                          <w:sz w:val="32"/>
                          <w:szCs w:val="32"/>
                          <w:lang w:eastAsia="zh-TW"/>
                        </w:rPr>
                        <w:t>黃翊宏</w:t>
                      </w:r>
                    </w:sdtContent>
                  </w:sdt>
                  <w:r w:rsidRPr="00746C13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</w:rPr>
                    <w:t xml:space="preserve">           Student ID : </w:t>
                  </w:r>
                  <w:sdt>
                    <w:sdtPr>
                      <w:rPr>
                        <w:rFonts w:ascii="Times New Roman" w:hAnsi="Times New Roman" w:cs="Times New Roman"/>
                      </w:rPr>
                      <w:tag w:val="goog_rdk_2"/>
                      <w:id w:val="539548936"/>
                    </w:sdtPr>
                    <w:sdtEndPr>
                      <w:rPr>
                        <w:rFonts w:ascii="PingFang TC" w:eastAsia="PingFang TC" w:hAnsi="PingFang TC"/>
                      </w:rPr>
                    </w:sdtEndPr>
                    <w:sdtContent>
                      <w:r w:rsidR="001E41FE" w:rsidRPr="0016765A">
                        <w:rPr>
                          <w:rFonts w:ascii="PingFang TC" w:eastAsia="PingFang TC" w:hAnsi="PingFang TC" w:cs="Times New Roman" w:hint="eastAsia"/>
                          <w:b/>
                          <w:bCs/>
                          <w:color w:val="000000"/>
                          <w:sz w:val="32"/>
                          <w:szCs w:val="32"/>
                          <w:lang w:eastAsia="zh-TW"/>
                        </w:rPr>
                        <w:t>01357101</w:t>
                      </w:r>
                    </w:sdtContent>
                  </w:sdt>
                </w:p>
              </w:tc>
            </w:tr>
            <w:tr w:rsidR="0078473A" w:rsidRPr="0030381F" w14:paraId="777B9910" w14:textId="77777777" w:rsidTr="00F54A00">
              <w:trPr>
                <w:trHeight w:hRule="exact" w:val="1293"/>
              </w:trPr>
              <w:tc>
                <w:tcPr>
                  <w:tcW w:w="7200" w:type="dxa"/>
                  <w:vAlign w:val="bottom"/>
                </w:tcPr>
                <w:p w14:paraId="61C5AC9B" w14:textId="4D6BD65D" w:rsidR="0078473A" w:rsidRPr="0030381F" w:rsidRDefault="0078473A">
                  <w:pPr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</w:tbl>
          <w:p w14:paraId="5BABE416" w14:textId="77777777" w:rsidR="0078473A" w:rsidRPr="0030381F" w:rsidRDefault="0078473A">
            <w:pPr>
              <w:rPr>
                <w:rFonts w:ascii="Times New Roman" w:eastAsia="Microsoft JhengHei UI" w:hAnsi="Times New Roman" w:cs="Times New Roman"/>
              </w:rPr>
            </w:pPr>
          </w:p>
        </w:tc>
        <w:tc>
          <w:tcPr>
            <w:tcW w:w="144" w:type="dxa"/>
          </w:tcPr>
          <w:p w14:paraId="6C5A01C5" w14:textId="77777777" w:rsidR="0078473A" w:rsidRPr="0030381F" w:rsidRDefault="0078473A" w:rsidP="00F825B7">
            <w:pPr>
              <w:jc w:val="both"/>
              <w:rPr>
                <w:rFonts w:ascii="Times New Roman" w:eastAsia="Microsoft JhengHei UI" w:hAnsi="Times New Roman" w:cs="Times New Roman"/>
              </w:rPr>
            </w:pPr>
          </w:p>
        </w:tc>
        <w:tc>
          <w:tcPr>
            <w:tcW w:w="3456" w:type="dxa"/>
          </w:tcPr>
          <w:tbl>
            <w:tblPr>
              <w:tblW w:w="5000" w:type="pct"/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傳單資訊看板的版面配置"/>
            </w:tblPr>
            <w:tblGrid>
              <w:gridCol w:w="3456"/>
            </w:tblGrid>
            <w:tr w:rsidR="0078473A" w:rsidRPr="0030381F" w14:paraId="10E6B5EB" w14:textId="77777777" w:rsidTr="00F825B7">
              <w:trPr>
                <w:trHeight w:hRule="exact" w:val="10490"/>
              </w:trPr>
              <w:tc>
                <w:tcPr>
                  <w:tcW w:w="3446" w:type="dxa"/>
                  <w:shd w:val="clear" w:color="auto" w:fill="97C83C" w:themeFill="accent2"/>
                </w:tcPr>
                <w:p w14:paraId="4D71E883" w14:textId="77777777" w:rsidR="00CA45E5" w:rsidRPr="00746C13" w:rsidRDefault="00CA45E5" w:rsidP="00CA45E5">
                  <w:pPr>
                    <w:pStyle w:val="2"/>
                    <w:rPr>
                      <w:rFonts w:ascii="Times New Roman" w:eastAsia="標楷體" w:hAnsi="Times New Roman" w:cs="Times New Roman"/>
                      <w:color w:val="FF0000"/>
                      <w:sz w:val="44"/>
                      <w:szCs w:val="44"/>
                    </w:rPr>
                  </w:pPr>
                  <w:r w:rsidRPr="00746C13">
                    <w:rPr>
                      <w:rFonts w:ascii="Times New Roman" w:eastAsia="標楷體" w:hAnsi="Times New Roman" w:cs="Times New Roman"/>
                      <w:color w:val="FF0000"/>
                      <w:sz w:val="44"/>
                      <w:szCs w:val="44"/>
                    </w:rPr>
                    <w:t>Note</w:t>
                  </w:r>
                </w:p>
                <w:p w14:paraId="25F1CD19" w14:textId="77777777" w:rsidR="00CA45E5" w:rsidRPr="00746C13" w:rsidRDefault="00CA45E5" w:rsidP="00CA45E5">
                  <w:pPr>
                    <w:pStyle w:val="a0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  <w:p w14:paraId="4855F3F3" w14:textId="77777777" w:rsidR="00CA45E5" w:rsidRPr="00746C13" w:rsidRDefault="00CA45E5" w:rsidP="00CA45E5">
                  <w:pPr>
                    <w:pStyle w:val="af1"/>
                    <w:numPr>
                      <w:ilvl w:val="0"/>
                      <w:numId w:val="14"/>
                    </w:numPr>
                    <w:ind w:leftChars="0"/>
                    <w:jc w:val="both"/>
                    <w:rPr>
                      <w:rFonts w:ascii="Times New Roman" w:eastAsia="標楷體" w:hAnsi="Times New Roman" w:cs="Times New Roman"/>
                      <w:color w:val="FFFFFF" w:themeColor="background1"/>
                      <w:szCs w:val="28"/>
                    </w:rPr>
                  </w:pPr>
                  <w:r w:rsidRPr="00746C13">
                    <w:rPr>
                      <w:rFonts w:ascii="Times New Roman" w:eastAsia="標楷體" w:hAnsi="Times New Roman" w:cs="Times New Roman"/>
                      <w:color w:val="FFFFFF" w:themeColor="background1"/>
                      <w:szCs w:val="28"/>
                    </w:rPr>
                    <w:t>All files must be converted to PDF format before submission.</w:t>
                  </w:r>
                </w:p>
                <w:p w14:paraId="247C9023" w14:textId="77777777" w:rsidR="00CA45E5" w:rsidRPr="00746C13" w:rsidRDefault="00CA45E5" w:rsidP="00CA45E5">
                  <w:pPr>
                    <w:pStyle w:val="2"/>
                    <w:numPr>
                      <w:ilvl w:val="0"/>
                      <w:numId w:val="14"/>
                    </w:numPr>
                    <w:jc w:val="both"/>
                    <w:rPr>
                      <w:rFonts w:ascii="Times New Roman" w:eastAsia="標楷體" w:hAnsi="Times New Roman" w:cs="Times New Roman"/>
                      <w:sz w:val="24"/>
                      <w:lang w:eastAsia="zh-TW"/>
                    </w:rPr>
                  </w:pPr>
                  <w:r w:rsidRPr="00746C13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</w:rPr>
                    <w:t>Submission deadline: Next Tuesday at 1:00 PM</w:t>
                  </w:r>
                </w:p>
                <w:p w14:paraId="59B266E7" w14:textId="77777777" w:rsidR="00CA45E5" w:rsidRPr="00746C13" w:rsidRDefault="00CA45E5" w:rsidP="00CA45E5">
                  <w:pPr>
                    <w:pStyle w:val="2"/>
                    <w:numPr>
                      <w:ilvl w:val="0"/>
                      <w:numId w:val="14"/>
                    </w:numPr>
                    <w:jc w:val="both"/>
                    <w:rPr>
                      <w:rFonts w:ascii="Times New Roman" w:eastAsia="標楷體" w:hAnsi="Times New Roman" w:cs="Times New Roman"/>
                      <w:sz w:val="24"/>
                      <w:lang w:eastAsia="zh-TW"/>
                    </w:rPr>
                  </w:pPr>
                  <w:r w:rsidRPr="00746C13">
                    <w:rPr>
                      <w:rFonts w:ascii="Times New Roman" w:eastAsia="標楷體" w:hAnsi="Times New Roman" w:cs="Times New Roman"/>
                      <w:sz w:val="24"/>
                    </w:rPr>
                    <w:t>Each person submits one assignment.</w:t>
                  </w:r>
                </w:p>
                <w:p w14:paraId="58D1A252" w14:textId="77777777" w:rsidR="00F825B7" w:rsidRPr="00CA45E5" w:rsidRDefault="00F825B7" w:rsidP="00F825B7">
                  <w:pPr>
                    <w:pStyle w:val="2"/>
                    <w:ind w:left="360"/>
                    <w:jc w:val="both"/>
                    <w:rPr>
                      <w:rFonts w:ascii="Times New Roman" w:eastAsia="微軟正黑體" w:hAnsi="Times New Roman" w:cs="Times New Roman"/>
                      <w:sz w:val="24"/>
                      <w:lang w:eastAsia="zh-TW"/>
                    </w:rPr>
                  </w:pPr>
                </w:p>
                <w:p w14:paraId="7D4D1334" w14:textId="77777777" w:rsidR="00F825B7" w:rsidRPr="0030381F" w:rsidRDefault="00F825B7" w:rsidP="003219AC">
                  <w:pPr>
                    <w:pStyle w:val="2"/>
                    <w:jc w:val="both"/>
                    <w:rPr>
                      <w:rFonts w:ascii="Times New Roman" w:eastAsia="新細明體" w:hAnsi="Times New Roman" w:cs="Times New Roman"/>
                      <w:lang w:eastAsia="zh-TW"/>
                    </w:rPr>
                  </w:pPr>
                </w:p>
              </w:tc>
            </w:tr>
            <w:tr w:rsidR="0078473A" w:rsidRPr="0030381F" w14:paraId="3C66F1E2" w14:textId="77777777">
              <w:trPr>
                <w:trHeight w:hRule="exact" w:val="144"/>
              </w:trPr>
              <w:tc>
                <w:tcPr>
                  <w:tcW w:w="3446" w:type="dxa"/>
                </w:tcPr>
                <w:p w14:paraId="7DDDADF1" w14:textId="77777777" w:rsidR="0078473A" w:rsidRPr="0030381F" w:rsidRDefault="0078473A" w:rsidP="00F825B7">
                  <w:pPr>
                    <w:jc w:val="both"/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  <w:tr w:rsidR="0078473A" w:rsidRPr="0030381F" w14:paraId="25FCA442" w14:textId="77777777" w:rsidTr="00F54A00">
              <w:trPr>
                <w:trHeight w:hRule="exact" w:val="4539"/>
              </w:trPr>
              <w:tc>
                <w:tcPr>
                  <w:tcW w:w="3446" w:type="dxa"/>
                  <w:shd w:val="clear" w:color="auto" w:fill="E03177" w:themeFill="accent1"/>
                  <w:vAlign w:val="center"/>
                </w:tcPr>
                <w:p w14:paraId="545A4457" w14:textId="77777777" w:rsidR="00A605D2" w:rsidRPr="0030381F" w:rsidRDefault="00A605D2" w:rsidP="00F825B7">
                  <w:pPr>
                    <w:pStyle w:val="ac"/>
                    <w:jc w:val="both"/>
                    <w:rPr>
                      <w:rFonts w:ascii="Times New Roman" w:eastAsia="Microsoft JhengHei UI" w:hAnsi="Times New Roman" w:cs="Times New Roman"/>
                    </w:rPr>
                  </w:pPr>
                </w:p>
              </w:tc>
            </w:tr>
          </w:tbl>
          <w:p w14:paraId="68364BF8" w14:textId="77777777" w:rsidR="0078473A" w:rsidRPr="0030381F" w:rsidRDefault="0078473A" w:rsidP="00F825B7">
            <w:pPr>
              <w:jc w:val="both"/>
              <w:rPr>
                <w:rFonts w:ascii="Times New Roman" w:eastAsia="Microsoft JhengHei UI" w:hAnsi="Times New Roman" w:cs="Times New Roman"/>
              </w:rPr>
            </w:pPr>
          </w:p>
        </w:tc>
      </w:tr>
    </w:tbl>
    <w:p w14:paraId="495CD380" w14:textId="2CB89DFA" w:rsidR="00925C53" w:rsidRDefault="00925C53" w:rsidP="00925C53">
      <w:pPr>
        <w:pStyle w:val="aa"/>
        <w:rPr>
          <w:rFonts w:ascii="Times New Roman" w:hAnsi="Times New Roman" w:cs="Times New Roman"/>
        </w:rPr>
      </w:pPr>
    </w:p>
    <w:p w14:paraId="41913BD7" w14:textId="77777777" w:rsidR="0030381F" w:rsidRPr="0030381F" w:rsidRDefault="0030381F" w:rsidP="00925C53">
      <w:pPr>
        <w:pStyle w:val="aa"/>
        <w:rPr>
          <w:rFonts w:ascii="Times New Roman" w:hAnsi="Times New Roman" w:cs="Times New Roman"/>
        </w:rPr>
      </w:pPr>
    </w:p>
    <w:p w14:paraId="66B9C67F" w14:textId="5237841B" w:rsidR="0030381F" w:rsidRPr="0030381F" w:rsidRDefault="0030381F" w:rsidP="0030381F">
      <w:pPr>
        <w:pStyle w:val="aa"/>
        <w:ind w:left="960"/>
        <w:rPr>
          <w:rFonts w:ascii="Times New Roman" w:eastAsia="Microsoft JhengHei UI" w:hAnsi="Times New Roman" w:cs="Times New Roman"/>
          <w:b/>
          <w:highlight w:val="green"/>
          <w:lang w:eastAsia="zh-TW"/>
        </w:rPr>
      </w:pPr>
      <w:bookmarkStart w:id="0" w:name="_Hlk190355983"/>
      <w:r w:rsidRPr="0030381F">
        <w:rPr>
          <w:rFonts w:ascii="Times New Roman" w:eastAsia="Microsoft JhengHei UI" w:hAnsi="Times New Roman" w:cs="Times New Roman"/>
          <w:b/>
          <w:color w:val="FF0000"/>
          <w:lang w:eastAsia="zh-TW"/>
        </w:rPr>
        <w:lastRenderedPageBreak/>
        <w:t>※Please use Win + Shift + S for screenshots. Do not take photos of the screen.</w:t>
      </w:r>
    </w:p>
    <w:bookmarkEnd w:id="0"/>
    <w:p w14:paraId="4536928C" w14:textId="16CA2315" w:rsidR="00293624" w:rsidRPr="0030381F" w:rsidRDefault="0030381F" w:rsidP="00FA3C0C">
      <w:pPr>
        <w:pStyle w:val="aa"/>
        <w:numPr>
          <w:ilvl w:val="0"/>
          <w:numId w:val="10"/>
        </w:numPr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Lab 7-</w:t>
      </w:r>
      <w:r w:rsidR="00293624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1</w:t>
      </w:r>
      <w:r w:rsidR="00293624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：</w:t>
      </w:r>
    </w:p>
    <w:p w14:paraId="26EA9C6B" w14:textId="77777777" w:rsidR="007F1BFC" w:rsidRPr="0030381F" w:rsidRDefault="00FA3C0C" w:rsidP="00FA3C0C">
      <w:pPr>
        <w:pStyle w:val="aa"/>
        <w:ind w:left="960"/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  <w:t xml:space="preserve"> </w:t>
      </w:r>
    </w:p>
    <w:tbl>
      <w:tblPr>
        <w:tblStyle w:val="a4"/>
        <w:tblW w:w="10035" w:type="dxa"/>
        <w:tblInd w:w="960" w:type="dxa"/>
        <w:tblLook w:val="04A0" w:firstRow="1" w:lastRow="0" w:firstColumn="1" w:lastColumn="0" w:noHBand="0" w:noVBand="1"/>
      </w:tblPr>
      <w:tblGrid>
        <w:gridCol w:w="10035"/>
      </w:tblGrid>
      <w:tr w:rsidR="007F1BFC" w:rsidRPr="0030381F" w14:paraId="637925F9" w14:textId="77777777" w:rsidTr="003B6E9E">
        <w:trPr>
          <w:trHeight w:val="392"/>
        </w:trPr>
        <w:tc>
          <w:tcPr>
            <w:tcW w:w="10035" w:type="dxa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</w:tcPr>
          <w:p w14:paraId="117F80B4" w14:textId="16D8B031" w:rsidR="007F1BFC" w:rsidRPr="0030381F" w:rsidRDefault="0030381F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Main Code Screenshot</w:t>
            </w:r>
          </w:p>
        </w:tc>
      </w:tr>
      <w:tr w:rsidR="007F1BFC" w:rsidRPr="0030381F" w14:paraId="146C9F3E" w14:textId="77777777" w:rsidTr="003B6E9E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39B29E38" w14:textId="01382FF9" w:rsidR="007F1BFC" w:rsidRPr="0030381F" w:rsidRDefault="001E41FE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1E41FE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364B5ACD" wp14:editId="73E60296">
                  <wp:extent cx="1510787" cy="2700000"/>
                  <wp:effectExtent l="0" t="0" r="0" b="5715"/>
                  <wp:docPr id="17958799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8799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787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E41FE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380810BF" wp14:editId="7A4C7614">
                  <wp:extent cx="1687925" cy="2700000"/>
                  <wp:effectExtent l="0" t="0" r="7620" b="5715"/>
                  <wp:docPr id="18829304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304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925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E22F7" w:rsidRPr="00DE22F7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63951A3A" wp14:editId="1642302D">
                  <wp:extent cx="1939334" cy="2700000"/>
                  <wp:effectExtent l="0" t="0" r="3810" b="5715"/>
                  <wp:docPr id="12414561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561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334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BFC" w:rsidRPr="0030381F" w14:paraId="1041DBFF" w14:textId="77777777" w:rsidTr="003B6E9E">
        <w:trPr>
          <w:trHeight w:val="500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2625B949" w14:textId="647CB710" w:rsidR="007F1BFC" w:rsidRPr="0030381F" w:rsidRDefault="0030381F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Testbench Screenshot</w:t>
            </w:r>
          </w:p>
        </w:tc>
      </w:tr>
      <w:tr w:rsidR="007F1BFC" w:rsidRPr="0030381F" w14:paraId="52FDBBB7" w14:textId="77777777" w:rsidTr="003B6E9E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9A17B23" w14:textId="4EC9525C" w:rsidR="007F1BFC" w:rsidRPr="0030381F" w:rsidRDefault="00DE22F7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DE22F7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1C69828B" wp14:editId="086AB7F5">
                  <wp:extent cx="6024880" cy="3982842"/>
                  <wp:effectExtent l="0" t="0" r="0" b="0"/>
                  <wp:docPr id="9240680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0680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385" cy="398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BFC" w:rsidRPr="0030381F" w14:paraId="74E6B6A3" w14:textId="77777777" w:rsidTr="003B6E9E">
        <w:trPr>
          <w:trHeight w:val="462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6B1738B0" w14:textId="4347E1D0" w:rsidR="007F1BFC" w:rsidRPr="0030381F" w:rsidRDefault="007F1BFC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 xml:space="preserve">Mcu.sv </w:t>
            </w:r>
            <w:r w:rsidR="0030381F"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Code Screenshot</w:t>
            </w:r>
          </w:p>
        </w:tc>
      </w:tr>
      <w:tr w:rsidR="007F1BFC" w:rsidRPr="0030381F" w14:paraId="6E4C4F45" w14:textId="77777777" w:rsidTr="003B6E9E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1F99169" w14:textId="3DAE7E62" w:rsidR="007F1BFC" w:rsidRPr="0030381F" w:rsidRDefault="001C681F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A3353EF" wp14:editId="3D6063A6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5773420</wp:posOffset>
                      </wp:positionV>
                      <wp:extent cx="4530090" cy="887730"/>
                      <wp:effectExtent l="19050" t="19050" r="41910" b="45720"/>
                      <wp:wrapNone/>
                      <wp:docPr id="23592739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0090" cy="887730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D56A16" id="矩形 1" o:spid="_x0000_s1026" style="position:absolute;margin-left:66.75pt;margin-top:454.6pt;width:356.7pt;height:69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" filled="f" strokecolor="red" strokeweight="4.5pt"/>
                  </w:pict>
                </mc:Fallback>
              </mc:AlternateContent>
            </w:r>
            <w:r w:rsidRPr="001C681F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6234CFD3" wp14:editId="3ED6DBF5">
                  <wp:extent cx="4545770" cy="7452360"/>
                  <wp:effectExtent l="0" t="0" r="7620" b="0"/>
                  <wp:docPr id="19315615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615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064" cy="745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BFC" w:rsidRPr="0030381F" w14:paraId="484906F4" w14:textId="77777777" w:rsidTr="003B6E9E">
        <w:trPr>
          <w:trHeight w:val="443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0089FA03" w14:textId="6D9D7C0A" w:rsidR="007F1BFC" w:rsidRPr="0030381F" w:rsidRDefault="0030381F" w:rsidP="003B6E9E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Waveform and Result Screenshot</w:t>
            </w:r>
          </w:p>
        </w:tc>
      </w:tr>
      <w:tr w:rsidR="007F1BFC" w:rsidRPr="0030381F" w14:paraId="74A13A31" w14:textId="77777777" w:rsidTr="003B6E9E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97AC80B" w14:textId="77777777" w:rsidR="00833416" w:rsidRDefault="00833416" w:rsidP="00833416">
            <w:pPr>
              <w:pStyle w:val="aa"/>
              <w:jc w:val="center"/>
              <w:rPr>
                <w:rFonts w:ascii="Times New Roman" w:eastAsia="新細明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78243276" wp14:editId="185E8B65">
                  <wp:extent cx="5512163" cy="2030474"/>
                  <wp:effectExtent l="0" t="0" r="0" b="8255"/>
                  <wp:docPr id="190149462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6008" cy="2035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C8B85" w14:textId="76A87BEB" w:rsidR="00833416" w:rsidRPr="00833416" w:rsidRDefault="00833416" w:rsidP="00833416">
            <w:pPr>
              <w:pStyle w:val="aa"/>
              <w:jc w:val="center"/>
              <w:rPr>
                <w:rFonts w:ascii="Times New Roman" w:eastAsia="新細明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851DBB" wp14:editId="2A0E037C">
                  <wp:extent cx="5073015" cy="4093210"/>
                  <wp:effectExtent l="0" t="0" r="0" b="2540"/>
                  <wp:docPr id="140549054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409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71E15" w14:textId="77777777" w:rsidR="00FB25FE" w:rsidRPr="0030381F" w:rsidRDefault="00FB25FE">
      <w:pPr>
        <w:rPr>
          <w:rFonts w:ascii="Times New Roman" w:eastAsia="Microsoft JhengHei UI" w:hAnsi="Times New Roman" w:cs="Times New Roman"/>
          <w:sz w:val="28"/>
          <w:lang w:eastAsia="zh-TW"/>
        </w:rPr>
      </w:pPr>
      <w:r w:rsidRPr="0030381F">
        <w:rPr>
          <w:rFonts w:ascii="Times New Roman" w:eastAsia="Microsoft JhengHei UI" w:hAnsi="Times New Roman" w:cs="Times New Roman"/>
          <w:sz w:val="28"/>
          <w:lang w:eastAsia="zh-TW"/>
        </w:rPr>
        <w:lastRenderedPageBreak/>
        <w:br w:type="page"/>
      </w:r>
    </w:p>
    <w:p w14:paraId="0AE671A5" w14:textId="08B94E70" w:rsidR="00FB25FE" w:rsidRPr="0030381F" w:rsidRDefault="0030381F" w:rsidP="00FA3C0C">
      <w:pPr>
        <w:pStyle w:val="aa"/>
        <w:numPr>
          <w:ilvl w:val="0"/>
          <w:numId w:val="10"/>
        </w:numPr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lastRenderedPageBreak/>
        <w:t>Lab 7-</w:t>
      </w:r>
      <w:r w:rsidR="00293624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2</w:t>
      </w:r>
      <w:r w:rsidR="00293624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：</w:t>
      </w:r>
    </w:p>
    <w:p w14:paraId="134D0964" w14:textId="5EE9C07F" w:rsidR="00FA3C0C" w:rsidRPr="0030381F" w:rsidRDefault="00FA3C0C" w:rsidP="00FA3C0C">
      <w:pPr>
        <w:pStyle w:val="aa"/>
        <w:ind w:left="960"/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  <w:t xml:space="preserve"> </w:t>
      </w:r>
    </w:p>
    <w:tbl>
      <w:tblPr>
        <w:tblStyle w:val="a4"/>
        <w:tblW w:w="10035" w:type="dxa"/>
        <w:tblInd w:w="960" w:type="dxa"/>
        <w:tblLook w:val="04A0" w:firstRow="1" w:lastRow="0" w:firstColumn="1" w:lastColumn="0" w:noHBand="0" w:noVBand="1"/>
      </w:tblPr>
      <w:tblGrid>
        <w:gridCol w:w="10035"/>
      </w:tblGrid>
      <w:tr w:rsidR="00FA3C0C" w:rsidRPr="0030381F" w14:paraId="54622FD2" w14:textId="77777777" w:rsidTr="003B4E5C">
        <w:tc>
          <w:tcPr>
            <w:tcW w:w="10035" w:type="dxa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</w:tcPr>
          <w:p w14:paraId="6063167A" w14:textId="25A91DBE" w:rsidR="00FA3C0C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44"/>
                <w:szCs w:val="44"/>
                <w:highlight w:val="green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Main Code Screenshot</w:t>
            </w:r>
          </w:p>
        </w:tc>
      </w:tr>
      <w:tr w:rsidR="00FA3C0C" w:rsidRPr="0030381F" w14:paraId="5BB18536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5F667048" w14:textId="77777777" w:rsidR="00FA3C0C" w:rsidRDefault="001C681F" w:rsidP="001C681F">
            <w:pPr>
              <w:pStyle w:val="aa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>fourAS.sv</w:t>
            </w:r>
            <w:r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>:</w:t>
            </w:r>
          </w:p>
          <w:p w14:paraId="7AB32844" w14:textId="7ED5DBFB" w:rsidR="001C681F" w:rsidRDefault="001C681F" w:rsidP="001C681F">
            <w:pPr>
              <w:pStyle w:val="aa"/>
              <w:jc w:val="center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PingFang TC" w:eastAsia="PingFang TC" w:hAnsi="PingFang TC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3C2AFCC6" wp14:editId="55C1445B">
                  <wp:extent cx="1563681" cy="3600000"/>
                  <wp:effectExtent l="0" t="0" r="0" b="635"/>
                  <wp:docPr id="13870522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0522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81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681F">
              <w:rPr>
                <w:rFonts w:ascii="PingFang TC" w:eastAsia="PingFang TC" w:hAnsi="PingFang TC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3BBDF017" wp14:editId="66C3440A">
                  <wp:extent cx="1535135" cy="3600000"/>
                  <wp:effectExtent l="0" t="0" r="8255" b="635"/>
                  <wp:docPr id="11960559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559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135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C0BDC" w14:textId="461CA4F9" w:rsidR="001C681F" w:rsidRDefault="001C681F" w:rsidP="001C681F">
            <w:pPr>
              <w:pStyle w:val="aa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>fulla.sv:</w:t>
            </w:r>
          </w:p>
          <w:p w14:paraId="55D15B89" w14:textId="45E8407A" w:rsidR="001C681F" w:rsidRPr="001C681F" w:rsidRDefault="001C681F" w:rsidP="001C681F">
            <w:pPr>
              <w:pStyle w:val="aa"/>
              <w:jc w:val="center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PingFang TC" w:eastAsia="PingFang TC" w:hAnsi="PingFang TC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79FE672D" wp14:editId="2FC927E7">
                  <wp:extent cx="5201376" cy="2762636"/>
                  <wp:effectExtent l="0" t="0" r="0" b="0"/>
                  <wp:docPr id="15946233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62333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C0C" w:rsidRPr="0030381F" w14:paraId="5A50E34A" w14:textId="77777777" w:rsidTr="003B4E5C">
        <w:trPr>
          <w:trHeight w:val="512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4505EC7" w14:textId="38E77E1C" w:rsidR="00FA3C0C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Testbench Screenshot</w:t>
            </w:r>
          </w:p>
        </w:tc>
      </w:tr>
      <w:tr w:rsidR="00FA3C0C" w:rsidRPr="0030381F" w14:paraId="00C75C89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6C2C7668" w14:textId="04B5616E" w:rsidR="00FA3C0C" w:rsidRPr="0030381F" w:rsidRDefault="001C6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lastRenderedPageBreak/>
              <w:drawing>
                <wp:inline distT="0" distB="0" distL="0" distR="0" wp14:anchorId="3D676EFC" wp14:editId="61233278">
                  <wp:extent cx="5560060" cy="5157456"/>
                  <wp:effectExtent l="0" t="0" r="2540" b="5715"/>
                  <wp:docPr id="7141586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5865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47" cy="5164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C0C" w:rsidRPr="0030381F" w14:paraId="5401F1B2" w14:textId="77777777" w:rsidTr="003B4E5C">
        <w:trPr>
          <w:trHeight w:val="443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B35A4D8" w14:textId="6AB7B986" w:rsidR="00FA3C0C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Waveform and Result Screenshot</w:t>
            </w:r>
          </w:p>
        </w:tc>
      </w:tr>
      <w:tr w:rsidR="00FA3C0C" w:rsidRPr="0030381F" w14:paraId="0E005D6E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EEE951D" w14:textId="77777777" w:rsidR="00FA3C0C" w:rsidRDefault="00833416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5A1EB6EE" wp14:editId="02A61240">
                  <wp:extent cx="5697220" cy="2570942"/>
                  <wp:effectExtent l="0" t="0" r="0" b="1270"/>
                  <wp:docPr id="118465949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8950" cy="2580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22F60" w14:textId="4AD5334E" w:rsidR="00833416" w:rsidRPr="0030381F" w:rsidRDefault="00833416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0E055C" wp14:editId="273AF40E">
                  <wp:extent cx="6149434" cy="3788228"/>
                  <wp:effectExtent l="0" t="0" r="3810" b="3175"/>
                  <wp:docPr id="1687644503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1682" cy="3801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0982A" w14:textId="77777777" w:rsidR="00FB25FE" w:rsidRPr="0030381F" w:rsidRDefault="00FB25FE" w:rsidP="00FB25FE">
      <w:pPr>
        <w:pStyle w:val="aa"/>
        <w:ind w:left="1440"/>
        <w:rPr>
          <w:rFonts w:ascii="Times New Roman" w:eastAsia="Microsoft JhengHei UI" w:hAnsi="Times New Roman" w:cs="Times New Roman"/>
          <w:sz w:val="28"/>
          <w:lang w:eastAsia="zh-TW"/>
        </w:rPr>
      </w:pPr>
    </w:p>
    <w:p w14:paraId="005A3F94" w14:textId="77777777" w:rsidR="00FB25FE" w:rsidRPr="0030381F" w:rsidRDefault="00FB25FE" w:rsidP="00FB25FE">
      <w:pPr>
        <w:rPr>
          <w:rFonts w:ascii="Times New Roman" w:eastAsia="Microsoft JhengHei UI" w:hAnsi="Times New Roman" w:cs="Times New Roman"/>
          <w:sz w:val="28"/>
          <w:lang w:eastAsia="zh-TW"/>
        </w:rPr>
      </w:pPr>
      <w:r w:rsidRPr="0030381F">
        <w:rPr>
          <w:rFonts w:ascii="Times New Roman" w:eastAsia="Microsoft JhengHei UI" w:hAnsi="Times New Roman" w:cs="Times New Roman"/>
          <w:sz w:val="28"/>
          <w:lang w:eastAsia="zh-TW"/>
        </w:rPr>
        <w:br w:type="page"/>
      </w:r>
    </w:p>
    <w:p w14:paraId="17D8CACA" w14:textId="768DD79B" w:rsidR="00AC3E55" w:rsidRPr="0030381F" w:rsidRDefault="0030381F" w:rsidP="00AC3E55">
      <w:pPr>
        <w:pStyle w:val="aa"/>
        <w:numPr>
          <w:ilvl w:val="0"/>
          <w:numId w:val="10"/>
        </w:numPr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lastRenderedPageBreak/>
        <w:t>Lab 7-</w:t>
      </w:r>
      <w:r w:rsidR="00AC3E55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3</w:t>
      </w:r>
      <w:r w:rsidR="00AC3E55" w:rsidRPr="0030381F">
        <w:rPr>
          <w:rFonts w:ascii="Times New Roman" w:eastAsia="Microsoft JhengHei UI" w:hAnsi="Times New Roman" w:cs="Times New Roman"/>
          <w:b/>
          <w:sz w:val="44"/>
          <w:szCs w:val="44"/>
          <w:highlight w:val="green"/>
          <w:lang w:eastAsia="zh-TW"/>
        </w:rPr>
        <w:t>：</w:t>
      </w:r>
    </w:p>
    <w:p w14:paraId="246BF097" w14:textId="584CF1B5" w:rsidR="00FA3C0C" w:rsidRPr="0030381F" w:rsidRDefault="00FA3C0C" w:rsidP="00FA3C0C">
      <w:pPr>
        <w:pStyle w:val="aa"/>
        <w:ind w:left="960"/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</w:pPr>
      <w:r w:rsidRPr="0030381F">
        <w:rPr>
          <w:rFonts w:ascii="Times New Roman" w:eastAsia="Microsoft JhengHei UI" w:hAnsi="Times New Roman" w:cs="Times New Roman"/>
          <w:b/>
          <w:sz w:val="20"/>
          <w:szCs w:val="20"/>
          <w:highlight w:val="green"/>
          <w:lang w:eastAsia="zh-TW"/>
        </w:rPr>
        <w:t xml:space="preserve"> </w:t>
      </w:r>
    </w:p>
    <w:tbl>
      <w:tblPr>
        <w:tblStyle w:val="a4"/>
        <w:tblW w:w="10035" w:type="dxa"/>
        <w:tblInd w:w="960" w:type="dxa"/>
        <w:tblLook w:val="04A0" w:firstRow="1" w:lastRow="0" w:firstColumn="1" w:lastColumn="0" w:noHBand="0" w:noVBand="1"/>
      </w:tblPr>
      <w:tblGrid>
        <w:gridCol w:w="10035"/>
      </w:tblGrid>
      <w:tr w:rsidR="001158D3" w:rsidRPr="0030381F" w14:paraId="1A808E0A" w14:textId="77777777" w:rsidTr="001158D3">
        <w:trPr>
          <w:trHeight w:val="392"/>
        </w:trPr>
        <w:tc>
          <w:tcPr>
            <w:tcW w:w="10035" w:type="dxa"/>
            <w:tcBorders>
              <w:top w:val="thinThickSmallGap" w:sz="24" w:space="0" w:color="auto"/>
              <w:left w:val="thinThickSmallGap" w:sz="24" w:space="0" w:color="auto"/>
              <w:right w:val="thickThinSmallGap" w:sz="24" w:space="0" w:color="auto"/>
            </w:tcBorders>
          </w:tcPr>
          <w:p w14:paraId="684AD955" w14:textId="271DE688" w:rsidR="001158D3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Main Code Screenshot</w:t>
            </w:r>
          </w:p>
        </w:tc>
      </w:tr>
      <w:tr w:rsidR="001158D3" w:rsidRPr="0030381F" w14:paraId="7E06930F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69DDA25C" w14:textId="18045675" w:rsidR="001158D3" w:rsidRDefault="001C6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1682653C" wp14:editId="20913E08">
                  <wp:extent cx="1616588" cy="3600000"/>
                  <wp:effectExtent l="0" t="0" r="3175" b="635"/>
                  <wp:docPr id="14802165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2165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588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681F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5A415DAB" wp14:editId="033F9FC6">
                  <wp:extent cx="1504477" cy="3600000"/>
                  <wp:effectExtent l="0" t="0" r="635" b="635"/>
                  <wp:docPr id="3143155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155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477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3C50C" w14:textId="77777777" w:rsidR="001C681F" w:rsidRDefault="001C681F" w:rsidP="001C681F">
            <w:pPr>
              <w:pStyle w:val="aa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 w:rsidRPr="001C681F"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  <w:t>T</w:t>
            </w:r>
            <w:r w:rsidRPr="001C681F"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 xml:space="preserve">he </w:t>
            </w:r>
            <w:proofErr w:type="spellStart"/>
            <w:r w:rsidRPr="001C681F"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>fulla</w:t>
            </w:r>
            <w:proofErr w:type="spellEnd"/>
            <w:r w:rsidRPr="001C681F"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 xml:space="preserve"> is same as the Lab 7-2.</w:t>
            </w:r>
          </w:p>
          <w:p w14:paraId="34716A44" w14:textId="04D2341F" w:rsidR="0016765A" w:rsidRPr="001C681F" w:rsidRDefault="0016765A" w:rsidP="001C681F">
            <w:pPr>
              <w:pStyle w:val="aa"/>
              <w:rPr>
                <w:rFonts w:ascii="PingFang TC" w:eastAsia="PingFang TC" w:hAnsi="PingFang TC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 xml:space="preserve">The </w:t>
            </w:r>
            <w:proofErr w:type="spellStart"/>
            <w:r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>ssd</w:t>
            </w:r>
            <w:proofErr w:type="spellEnd"/>
            <w:r>
              <w:rPr>
                <w:rFonts w:ascii="PingFang TC" w:eastAsia="PingFang TC" w:hAnsi="PingFang TC" w:cs="Times New Roman" w:hint="eastAsia"/>
                <w:b/>
                <w:sz w:val="36"/>
                <w:szCs w:val="36"/>
                <w:lang w:eastAsia="zh-TW"/>
              </w:rPr>
              <w:t xml:space="preserve"> is Lab 7-1.</w:t>
            </w:r>
          </w:p>
        </w:tc>
      </w:tr>
      <w:tr w:rsidR="007F1BFC" w:rsidRPr="0030381F" w14:paraId="19B81F4B" w14:textId="77777777" w:rsidTr="007F1BFC">
        <w:trPr>
          <w:trHeight w:val="500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364F4288" w14:textId="113E7E36" w:rsidR="007F1BFC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Testbench Screenshot</w:t>
            </w:r>
          </w:p>
        </w:tc>
      </w:tr>
      <w:tr w:rsidR="007F1BFC" w:rsidRPr="0030381F" w14:paraId="590E7E24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6C6F0BE" w14:textId="3B029D22" w:rsidR="007F1BFC" w:rsidRPr="0030381F" w:rsidRDefault="0016765A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16765A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lastRenderedPageBreak/>
              <w:drawing>
                <wp:inline distT="0" distB="0" distL="0" distR="0" wp14:anchorId="6E5305D4" wp14:editId="13A87C6B">
                  <wp:extent cx="5840095" cy="4914636"/>
                  <wp:effectExtent l="0" t="0" r="8255" b="635"/>
                  <wp:docPr id="17521884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1884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343" cy="49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BFC" w:rsidRPr="0030381F" w14:paraId="5211B524" w14:textId="77777777" w:rsidTr="007F1BFC">
        <w:trPr>
          <w:trHeight w:val="462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9656648" w14:textId="45DAC14C" w:rsidR="007F1BFC" w:rsidRPr="0030381F" w:rsidRDefault="007F1BFC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 xml:space="preserve">Mcu.sv </w:t>
            </w:r>
            <w:r w:rsidR="0030381F"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t>Code Screenshot</w:t>
            </w:r>
          </w:p>
        </w:tc>
      </w:tr>
      <w:tr w:rsidR="007F1BFC" w:rsidRPr="0030381F" w14:paraId="50F4B26B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452FAC60" w14:textId="286B6912" w:rsidR="007F1BFC" w:rsidRPr="0030381F" w:rsidRDefault="00833416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ED33683" wp14:editId="5106C8A7">
                      <wp:simplePos x="0" y="0"/>
                      <wp:positionH relativeFrom="column">
                        <wp:posOffset>1215662</wp:posOffset>
                      </wp:positionH>
                      <wp:positionV relativeFrom="paragraph">
                        <wp:posOffset>1823901</wp:posOffset>
                      </wp:positionV>
                      <wp:extent cx="3790950" cy="1592036"/>
                      <wp:effectExtent l="19050" t="19050" r="38100" b="46355"/>
                      <wp:wrapNone/>
                      <wp:docPr id="26661240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90950" cy="1592036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0948E" id="矩形 1" o:spid="_x0000_s1026" style="position:absolute;margin-left:95.7pt;margin-top:143.6pt;width:298.5pt;height:125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" filled="f" strokecolor="red" strokeweight="4.5pt"/>
                  </w:pict>
                </mc:Fallback>
              </mc:AlternateContent>
            </w:r>
            <w:r w:rsidR="0016765A" w:rsidRPr="0016765A">
              <w:rPr>
                <w:rFonts w:ascii="Times New Roman" w:eastAsia="標楷體" w:hAnsi="Times New Roman" w:cs="Times New Roman"/>
                <w:b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0386A635" wp14:editId="18CDEB05">
                  <wp:extent cx="3838575" cy="4585625"/>
                  <wp:effectExtent l="0" t="0" r="0" b="5715"/>
                  <wp:docPr id="15198565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85658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560" cy="459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3C0C" w:rsidRPr="0030381F" w14:paraId="4A255F60" w14:textId="77777777" w:rsidTr="003B4E5C">
        <w:trPr>
          <w:trHeight w:val="443"/>
        </w:trPr>
        <w:tc>
          <w:tcPr>
            <w:tcW w:w="10035" w:type="dxa"/>
            <w:tcBorders>
              <w:left w:val="thinThickSmallGap" w:sz="24" w:space="0" w:color="auto"/>
              <w:right w:val="thickThinSmallGap" w:sz="24" w:space="0" w:color="auto"/>
            </w:tcBorders>
          </w:tcPr>
          <w:p w14:paraId="766CE1F5" w14:textId="5408D462" w:rsidR="00FA3C0C" w:rsidRPr="0030381F" w:rsidRDefault="0030381F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 w:rsidRPr="0030381F"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  <w:lastRenderedPageBreak/>
              <w:t>Waveform and Result Screenshot</w:t>
            </w:r>
          </w:p>
        </w:tc>
      </w:tr>
      <w:tr w:rsidR="00FA3C0C" w:rsidRPr="0030381F" w14:paraId="301ECDC1" w14:textId="77777777" w:rsidTr="003B4E5C">
        <w:trPr>
          <w:trHeight w:val="2835"/>
        </w:trPr>
        <w:tc>
          <w:tcPr>
            <w:tcW w:w="10035" w:type="dxa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0A17DEF" w14:textId="77777777" w:rsidR="00FA3C0C" w:rsidRDefault="00833416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29C2B5A7" wp14:editId="7D9119D5">
                  <wp:extent cx="5348878" cy="3582636"/>
                  <wp:effectExtent l="0" t="0" r="4445" b="0"/>
                  <wp:docPr id="76760884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7863" cy="3588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8CAF5" w14:textId="44787C6B" w:rsidR="00833416" w:rsidRPr="0030381F" w:rsidRDefault="00833416" w:rsidP="003B4E5C">
            <w:pPr>
              <w:pStyle w:val="aa"/>
              <w:jc w:val="center"/>
              <w:rPr>
                <w:rFonts w:ascii="Times New Roman" w:eastAsia="標楷體" w:hAnsi="Times New Roman" w:cs="Times New Roman"/>
                <w:b/>
                <w:sz w:val="36"/>
                <w:szCs w:val="36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09C0F1EF" wp14:editId="65813561">
                  <wp:extent cx="6023792" cy="2452128"/>
                  <wp:effectExtent l="0" t="0" r="0" b="5715"/>
                  <wp:docPr id="888384316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2185" cy="246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194ED" w14:textId="77777777" w:rsidR="00AC3E55" w:rsidRPr="0030381F" w:rsidRDefault="00AC3E55" w:rsidP="00AC3E55">
      <w:pPr>
        <w:rPr>
          <w:rFonts w:ascii="Times New Roman" w:eastAsia="Microsoft JhengHei UI" w:hAnsi="Times New Roman" w:cs="Times New Roman"/>
          <w:sz w:val="28"/>
          <w:lang w:eastAsia="zh-TW"/>
        </w:rPr>
      </w:pPr>
      <w:r w:rsidRPr="0030381F">
        <w:rPr>
          <w:rFonts w:ascii="Times New Roman" w:eastAsia="Microsoft JhengHei UI" w:hAnsi="Times New Roman" w:cs="Times New Roman"/>
          <w:sz w:val="28"/>
          <w:lang w:eastAsia="zh-TW"/>
        </w:rPr>
        <w:br w:type="page"/>
      </w:r>
    </w:p>
    <w:p w14:paraId="2B565008" w14:textId="36D3EC15" w:rsidR="0030381F" w:rsidRPr="0030381F" w:rsidRDefault="0030381F" w:rsidP="0030381F">
      <w:pPr>
        <w:pStyle w:val="aa"/>
        <w:numPr>
          <w:ilvl w:val="0"/>
          <w:numId w:val="9"/>
        </w:numPr>
        <w:ind w:left="96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bookmarkStart w:id="1" w:name="_Hlk190270952"/>
      <w:r w:rsidRPr="0030381F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lastRenderedPageBreak/>
        <w:t>Lab Summary and Reflection:</w:t>
      </w:r>
    </w:p>
    <w:bookmarkEnd w:id="1"/>
    <w:p w14:paraId="7D6EC934" w14:textId="77777777" w:rsidR="001E1D2C" w:rsidRPr="001E1D2C" w:rsidRDefault="001E1D2C" w:rsidP="001E1D2C">
      <w:pPr>
        <w:pStyle w:val="af1"/>
        <w:spacing w:before="100" w:beforeAutospacing="1" w:after="100" w:afterAutospacing="1" w:line="240" w:lineRule="auto"/>
        <w:ind w:leftChars="0" w:left="906"/>
        <w:jc w:val="both"/>
        <w:rPr>
          <w:rFonts w:ascii="微軟正黑體" w:eastAsia="微軟正黑體" w:hAnsi="微軟正黑體" w:cs="新細明體"/>
          <w:color w:val="auto"/>
          <w:lang w:eastAsia="zh-TW"/>
        </w:rPr>
      </w:pPr>
      <w:r w:rsidRPr="001E1D2C">
        <w:rPr>
          <w:rFonts w:ascii="微軟正黑體" w:eastAsia="微軟正黑體" w:hAnsi="微軟正黑體" w:cs="新細明體"/>
          <w:b/>
          <w:bCs/>
          <w:color w:val="auto"/>
          <w:lang w:eastAsia="zh-TW"/>
        </w:rPr>
        <w:t>Summary:</w:t>
      </w:r>
      <w:r w:rsidRPr="001E1D2C">
        <w:rPr>
          <w:rFonts w:ascii="微軟正黑體" w:eastAsia="微軟正黑體" w:hAnsi="微軟正黑體" w:cs="新細明體"/>
          <w:b/>
          <w:bCs/>
          <w:color w:val="auto"/>
          <w:lang w:eastAsia="zh-TW"/>
        </w:rPr>
        <w:br/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In this week’s experiment, we employed Quartus and the Altera DE0 development board to design and simulate fundamental combinational logic circuits using </w:t>
      </w:r>
      <w:proofErr w:type="spellStart"/>
      <w:r w:rsidRPr="001E1D2C">
        <w:rPr>
          <w:rFonts w:ascii="微軟正黑體" w:eastAsia="微軟正黑體" w:hAnsi="微軟正黑體" w:cs="新細明體"/>
          <w:color w:val="auto"/>
          <w:lang w:eastAsia="zh-TW"/>
        </w:rPr>
        <w:t>SystemVerilog</w:t>
      </w:r>
      <w:proofErr w:type="spellEnd"/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. First, we implemented a seven-segment display (SSD) decoder that translates a 4-bit binary input into the corresponding segment activation pattern to render hexadecimal digits on a common-anode SSD </w:t>
      </w:r>
      <w:r w:rsidRPr="001E1D2C">
        <w:rPr>
          <w:rFonts w:ascii="Arial" w:eastAsia="微軟正黑體" w:hAnsi="Arial" w:cs="Arial"/>
          <w:color w:val="auto"/>
          <w:lang w:eastAsia="zh-TW"/>
        </w:rPr>
        <w:t>​</w:t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. Next, we developed a 4-bit adder/subtractor module capable of performing addition or subtraction based on a mode control signal, complete with overflow detection via a ‘v’ flag </w:t>
      </w:r>
      <w:r w:rsidRPr="001E1D2C">
        <w:rPr>
          <w:rFonts w:ascii="Arial" w:eastAsia="微軟正黑體" w:hAnsi="Arial" w:cs="Arial"/>
          <w:color w:val="auto"/>
          <w:lang w:eastAsia="zh-TW"/>
        </w:rPr>
        <w:t>​</w:t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. Finally, these two modules were integrated so that arithmetic results could be simultaneously computed and displayed: binary operands entered via the DE0’s slide switches are processed by the adder/subtractor, and the resulting sum or difference is fed through the SSD decoder for real-time visualization </w:t>
      </w:r>
      <w:r w:rsidRPr="001E1D2C">
        <w:rPr>
          <w:rFonts w:ascii="Arial" w:eastAsia="微軟正黑體" w:hAnsi="Arial" w:cs="Arial"/>
          <w:color w:val="auto"/>
          <w:lang w:eastAsia="zh-TW"/>
        </w:rPr>
        <w:t>​</w:t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t>.</w:t>
      </w:r>
    </w:p>
    <w:p w14:paraId="01739E00" w14:textId="5EC8C2D8" w:rsidR="0055575F" w:rsidRPr="001E1D2C" w:rsidRDefault="001E1D2C" w:rsidP="001E1D2C">
      <w:pPr>
        <w:pStyle w:val="af1"/>
        <w:spacing w:before="100" w:beforeAutospacing="1" w:after="100" w:afterAutospacing="1" w:line="240" w:lineRule="auto"/>
        <w:ind w:leftChars="0" w:left="906"/>
        <w:jc w:val="both"/>
        <w:rPr>
          <w:rFonts w:ascii="微軟正黑體" w:eastAsia="微軟正黑體" w:hAnsi="微軟正黑體" w:cs="Times New Roman" w:hint="eastAsia"/>
          <w:lang w:eastAsia="zh-TW"/>
        </w:rPr>
      </w:pPr>
      <w:r w:rsidRPr="001E1D2C">
        <w:rPr>
          <w:rFonts w:ascii="微軟正黑體" w:eastAsia="微軟正黑體" w:hAnsi="微軟正黑體" w:cs="新細明體"/>
          <w:b/>
          <w:bCs/>
          <w:color w:val="auto"/>
          <w:lang w:eastAsia="zh-TW"/>
        </w:rPr>
        <w:t>Reflection:</w:t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br/>
        <w:t xml:space="preserve">Through this hands-on exercise, I deepened my understanding of mapping abstract Boolean expressions to physical hardware interfaces and the nuances of </w:t>
      </w:r>
      <w:proofErr w:type="spellStart"/>
      <w:r w:rsidRPr="001E1D2C">
        <w:rPr>
          <w:rFonts w:ascii="微軟正黑體" w:eastAsia="微軟正黑體" w:hAnsi="微軟正黑體" w:cs="新細明體"/>
          <w:color w:val="auto"/>
          <w:lang w:eastAsia="zh-TW"/>
        </w:rPr>
        <w:t>SystemVerilog’s</w:t>
      </w:r>
      <w:proofErr w:type="spellEnd"/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 assign statements for combinational logic. Working with </w:t>
      </w:r>
      <w:proofErr w:type="spellStart"/>
      <w:r w:rsidRPr="001E1D2C">
        <w:rPr>
          <w:rFonts w:ascii="微軟正黑體" w:eastAsia="微軟正黑體" w:hAnsi="微軟正黑體" w:cs="新細明體"/>
          <w:color w:val="auto"/>
          <w:lang w:eastAsia="zh-TW"/>
        </w:rPr>
        <w:t>ModelSim</w:t>
      </w:r>
      <w:proofErr w:type="spellEnd"/>
      <w:r w:rsidRPr="001E1D2C">
        <w:rPr>
          <w:rFonts w:ascii="微軟正黑體" w:eastAsia="微軟正黑體" w:hAnsi="微軟正黑體" w:cs="新細明體"/>
          <w:color w:val="auto"/>
          <w:lang w:eastAsia="zh-TW"/>
        </w:rPr>
        <w:t xml:space="preserve"> testbenches highlighted the importance of thorough stimulus verification and waveform inspection to catch edge-case behaviors, particularly in subtraction operations where two’s-complement logic can introduce subtle overflow conditions </w:t>
      </w:r>
      <w:r w:rsidRPr="001E1D2C">
        <w:rPr>
          <w:rFonts w:ascii="Arial" w:eastAsia="微軟正黑體" w:hAnsi="Arial" w:cs="Arial"/>
          <w:color w:val="auto"/>
          <w:lang w:eastAsia="zh-TW"/>
        </w:rPr>
        <w:t>​</w:t>
      </w:r>
      <w:r w:rsidRPr="001E1D2C">
        <w:rPr>
          <w:rFonts w:ascii="微軟正黑體" w:eastAsia="微軟正黑體" w:hAnsi="微軟正黑體" w:cs="新細明體"/>
          <w:color w:val="auto"/>
          <w:lang w:eastAsia="zh-TW"/>
        </w:rPr>
        <w:t>. Downloading the synthesized design to the DE0 board reinforced practical skills in pin-assignment constraints and timing analysis under real-world conditions. Moving forward, I aim to optimize my code for resource utilization and explore parameterized module designs to enhance reusability across similar combinational tasks</w:t>
      </w:r>
      <w:r w:rsidRPr="001E1D2C">
        <w:rPr>
          <w:rFonts w:ascii="微軟正黑體" w:eastAsia="微軟正黑體" w:hAnsi="微軟正黑體" w:cs="新細明體" w:hint="eastAsia"/>
          <w:color w:val="auto"/>
          <w:lang w:eastAsia="zh-TW"/>
        </w:rPr>
        <w:t>.</w:t>
      </w:r>
    </w:p>
    <w:sectPr w:rsidR="0055575F" w:rsidRPr="001E1D2C" w:rsidSect="007C14EA">
      <w:pgSz w:w="11906" w:h="16838" w:code="9"/>
      <w:pgMar w:top="720" w:right="567" w:bottom="35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1075" w14:textId="77777777" w:rsidR="008B32A3" w:rsidRDefault="008B32A3" w:rsidP="001E1D2C">
      <w:pPr>
        <w:spacing w:after="0" w:line="240" w:lineRule="auto"/>
      </w:pPr>
      <w:r>
        <w:separator/>
      </w:r>
    </w:p>
  </w:endnote>
  <w:endnote w:type="continuationSeparator" w:id="0">
    <w:p w14:paraId="02537875" w14:textId="77777777" w:rsidR="008B32A3" w:rsidRDefault="008B32A3" w:rsidP="001E1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">
    <w:panose1 w:val="020B0100000000000000"/>
    <w:charset w:val="88"/>
    <w:family w:val="swiss"/>
    <w:notTrueType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340D" w14:textId="77777777" w:rsidR="008B32A3" w:rsidRDefault="008B32A3" w:rsidP="001E1D2C">
      <w:pPr>
        <w:spacing w:after="0" w:line="240" w:lineRule="auto"/>
      </w:pPr>
      <w:r>
        <w:separator/>
      </w:r>
    </w:p>
  </w:footnote>
  <w:footnote w:type="continuationSeparator" w:id="0">
    <w:p w14:paraId="642F2A79" w14:textId="77777777" w:rsidR="008B32A3" w:rsidRDefault="008B32A3" w:rsidP="001E1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DBF893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106047173" o:spid="_x0000_i1025" type="#_x0000_t75" style="width:192pt;height:192pt;visibility:visible;mso-wrap-style:square">
            <v:imagedata r:id="rId1" o:title=""/>
          </v:shape>
        </w:pict>
      </mc:Choice>
      <mc:Fallback>
        <w:drawing>
          <wp:inline distT="0" distB="0" distL="0" distR="0" wp14:anchorId="684C452B" wp14:editId="51066F57">
            <wp:extent cx="2438400" cy="2438400"/>
            <wp:effectExtent l="0" t="0" r="0" b="0"/>
            <wp:docPr id="106047173" name="圖片 106047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F8CC485" id="圖片 325958723" o:spid="_x0000_i1025" type="#_x0000_t75" style="width:96pt;height:96pt;visibility:visible;mso-wrap-style:square">
            <v:imagedata r:id="rId3" o:title=""/>
          </v:shape>
        </w:pict>
      </mc:Choice>
      <mc:Fallback>
        <w:drawing>
          <wp:inline distT="0" distB="0" distL="0" distR="0" wp14:anchorId="7EEA4BF2" wp14:editId="7D707FF7">
            <wp:extent cx="1219200" cy="1219200"/>
            <wp:effectExtent l="0" t="0" r="0" b="0"/>
            <wp:docPr id="325958723" name="圖片 32595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69552ADA" id="圖片 546504109" o:spid="_x0000_i1025" type="#_x0000_t75" style="width:198pt;height:198pt;visibility:visible;mso-wrap-style:square">
            <v:imagedata r:id="rId5" o:title=""/>
          </v:shape>
        </w:pict>
      </mc:Choice>
      <mc:Fallback>
        <w:drawing>
          <wp:inline distT="0" distB="0" distL="0" distR="0" wp14:anchorId="5FEA2D13" wp14:editId="35D025F8">
            <wp:extent cx="2514600" cy="2514600"/>
            <wp:effectExtent l="0" t="0" r="0" b="0"/>
            <wp:docPr id="546504109" name="圖片 54650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3">
    <mc:AlternateContent>
      <mc:Choice Requires="v">
        <w:pict>
          <v:shape w14:anchorId="6BEB9232" id="圖片 1409163232" o:spid="_x0000_i1025" type="#_x0000_t75" style="width:168pt;height:168pt;visibility:visible;mso-wrap-style:square">
            <v:imagedata r:id="rId7" o:title=""/>
          </v:shape>
        </w:pict>
      </mc:Choice>
      <mc:Fallback>
        <w:drawing>
          <wp:inline distT="0" distB="0" distL="0" distR="0" wp14:anchorId="0D4D5C6F" wp14:editId="6BDFD0C9">
            <wp:extent cx="2133600" cy="2133600"/>
            <wp:effectExtent l="0" t="0" r="0" b="0"/>
            <wp:docPr id="1409163232" name="圖片 140916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4">
    <mc:AlternateContent>
      <mc:Choice Requires="v">
        <w:pict>
          <v:shape w14:anchorId="5BD31BC9" id="圖片 1969836001" o:spid="_x0000_i1025" type="#_x0000_t75" style="width:528pt;height:540pt;visibility:visible;mso-wrap-style:square">
            <v:imagedata r:id="rId9" o:title=""/>
          </v:shape>
        </w:pict>
      </mc:Choice>
      <mc:Fallback>
        <w:drawing>
          <wp:inline distT="0" distB="0" distL="0" distR="0" wp14:anchorId="04598D49" wp14:editId="7A8DCA1C">
            <wp:extent cx="6705600" cy="6858000"/>
            <wp:effectExtent l="0" t="0" r="0" b="0"/>
            <wp:docPr id="1969836001" name="圖片 1969836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5">
    <mc:AlternateContent>
      <mc:Choice Requires="v">
        <w:pict>
          <v:shape w14:anchorId="4130324C" id="圖片 975333901" o:spid="_x0000_i1025" type="#_x0000_t75" style="width:384pt;height:384pt;visibility:visible;mso-wrap-style:square">
            <v:imagedata r:id="rId11" o:title=""/>
          </v:shape>
        </w:pict>
      </mc:Choice>
      <mc:Fallback>
        <w:drawing>
          <wp:inline distT="0" distB="0" distL="0" distR="0" wp14:anchorId="2C8F94E6" wp14:editId="1B5017CB">
            <wp:extent cx="4876800" cy="4876800"/>
            <wp:effectExtent l="0" t="0" r="0" b="0"/>
            <wp:docPr id="975333901" name="圖片 97533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18279E"/>
    <w:multiLevelType w:val="hybridMultilevel"/>
    <w:tmpl w:val="5DD8BA18"/>
    <w:lvl w:ilvl="0" w:tplc="2886F276">
      <w:start w:val="1"/>
      <w:numFmt w:val="bullet"/>
      <w:lvlText w:val=""/>
      <w:lvlPicBulletId w:val="5"/>
      <w:lvlJc w:val="left"/>
      <w:pPr>
        <w:ind w:left="1528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200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8" w:hanging="480"/>
      </w:pPr>
      <w:rPr>
        <w:rFonts w:ascii="Wingdings" w:hAnsi="Wingdings" w:hint="default"/>
      </w:rPr>
    </w:lvl>
  </w:abstractNum>
  <w:abstractNum w:abstractNumId="1" w15:restartNumberingAfterBreak="0">
    <w:nsid w:val="10F067E0"/>
    <w:multiLevelType w:val="hybridMultilevel"/>
    <w:tmpl w:val="B866B988"/>
    <w:lvl w:ilvl="0" w:tplc="30242EE2">
      <w:start w:val="1"/>
      <w:numFmt w:val="bullet"/>
      <w:lvlText w:val=""/>
      <w:lvlPicBulletId w:val="1"/>
      <w:lvlJc w:val="left"/>
      <w:pPr>
        <w:ind w:left="9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9338A7"/>
    <w:multiLevelType w:val="hybridMultilevel"/>
    <w:tmpl w:val="95A665B0"/>
    <w:lvl w:ilvl="0" w:tplc="86304718">
      <w:start w:val="1"/>
      <w:numFmt w:val="bullet"/>
      <w:lvlText w:val=""/>
      <w:lvlPicBulletId w:val="4"/>
      <w:lvlJc w:val="left"/>
      <w:pPr>
        <w:ind w:left="960" w:hanging="480"/>
      </w:pPr>
      <w:rPr>
        <w:rFonts w:ascii="Symbol" w:hAnsi="Symbol" w:hint="default"/>
        <w:color w:val="auto"/>
        <w:sz w:val="5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4B55FC8"/>
    <w:multiLevelType w:val="hybridMultilevel"/>
    <w:tmpl w:val="8C7004F4"/>
    <w:lvl w:ilvl="0" w:tplc="2886F276">
      <w:start w:val="1"/>
      <w:numFmt w:val="bullet"/>
      <w:lvlText w:val=""/>
      <w:lvlPicBulletId w:val="5"/>
      <w:lvlJc w:val="left"/>
      <w:pPr>
        <w:ind w:left="144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93609CB"/>
    <w:multiLevelType w:val="hybridMultilevel"/>
    <w:tmpl w:val="AAF85C42"/>
    <w:lvl w:ilvl="0" w:tplc="2886F276">
      <w:start w:val="1"/>
      <w:numFmt w:val="bullet"/>
      <w:lvlText w:val=""/>
      <w:lvlPicBulletId w:val="5"/>
      <w:lvlJc w:val="left"/>
      <w:pPr>
        <w:ind w:left="1920" w:hanging="480"/>
      </w:pPr>
      <w:rPr>
        <w:rFonts w:ascii="Symbol" w:hAnsi="Symbol" w:hint="default"/>
        <w:color w:val="auto"/>
        <w:sz w:val="3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0E5404C"/>
    <w:multiLevelType w:val="hybridMultilevel"/>
    <w:tmpl w:val="ECDE810C"/>
    <w:lvl w:ilvl="0" w:tplc="D4CC3EC4">
      <w:start w:val="1"/>
      <w:numFmt w:val="bullet"/>
      <w:lvlText w:val=""/>
      <w:lvlPicBulletId w:val="2"/>
      <w:lvlJc w:val="left"/>
      <w:pPr>
        <w:ind w:left="1920" w:hanging="48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CE94135"/>
    <w:multiLevelType w:val="hybridMultilevel"/>
    <w:tmpl w:val="203296EC"/>
    <w:lvl w:ilvl="0" w:tplc="F4889914">
      <w:start w:val="1"/>
      <w:numFmt w:val="bullet"/>
      <w:lvlText w:val=""/>
      <w:lvlPicBulletId w:val="3"/>
      <w:lvlJc w:val="left"/>
      <w:pPr>
        <w:ind w:left="96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FAD765E"/>
    <w:multiLevelType w:val="hybridMultilevel"/>
    <w:tmpl w:val="F336FE4A"/>
    <w:lvl w:ilvl="0" w:tplc="F4889914">
      <w:start w:val="1"/>
      <w:numFmt w:val="bullet"/>
      <w:lvlText w:val=""/>
      <w:lvlPicBulletId w:val="3"/>
      <w:lvlJc w:val="left"/>
      <w:pPr>
        <w:ind w:left="960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0AC2A0F"/>
    <w:multiLevelType w:val="hybridMultilevel"/>
    <w:tmpl w:val="5816D142"/>
    <w:lvl w:ilvl="0" w:tplc="D4CC3EC4">
      <w:start w:val="1"/>
      <w:numFmt w:val="bullet"/>
      <w:lvlText w:val=""/>
      <w:lvlPicBulletId w:val="2"/>
      <w:lvlJc w:val="left"/>
      <w:pPr>
        <w:ind w:left="14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523741BA"/>
    <w:multiLevelType w:val="hybridMultilevel"/>
    <w:tmpl w:val="D52212AE"/>
    <w:lvl w:ilvl="0" w:tplc="0C127BD6">
      <w:start w:val="1"/>
      <w:numFmt w:val="decimal"/>
      <w:lvlText w:val="%1."/>
      <w:lvlJc w:val="left"/>
      <w:pPr>
        <w:ind w:left="360" w:hanging="360"/>
      </w:pPr>
      <w:rPr>
        <w:rFonts w:ascii="Times New Roman" w:eastAsia="微軟正黑體" w:hAnsi="Times New Roman" w:cs="Times New Roman" w:hint="default"/>
        <w:b w:val="0"/>
        <w:sz w:val="24"/>
      </w:rPr>
    </w:lvl>
    <w:lvl w:ilvl="1" w:tplc="40EE62BA">
      <w:numFmt w:val="bullet"/>
      <w:lvlText w:val="※"/>
      <w:lvlJc w:val="left"/>
      <w:pPr>
        <w:ind w:left="1200" w:hanging="720"/>
      </w:pPr>
      <w:rPr>
        <w:rFonts w:ascii="Microsoft JhengHei UI" w:eastAsia="Microsoft JhengHei UI" w:hAnsi="Microsoft JhengHei UI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AF1962"/>
    <w:multiLevelType w:val="hybridMultilevel"/>
    <w:tmpl w:val="37B696DC"/>
    <w:lvl w:ilvl="0" w:tplc="1406860A">
      <w:start w:val="1"/>
      <w:numFmt w:val="bullet"/>
      <w:lvlText w:val=""/>
      <w:lvlPicBulletId w:val="2"/>
      <w:lvlJc w:val="left"/>
      <w:pPr>
        <w:ind w:left="480" w:hanging="480"/>
      </w:pPr>
      <w:rPr>
        <w:rFonts w:ascii="Symbol" w:hAnsi="Symbol" w:hint="default"/>
        <w:color w:val="auto"/>
        <w:sz w:val="4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90D71DB"/>
    <w:multiLevelType w:val="hybridMultilevel"/>
    <w:tmpl w:val="C2F6D0E0"/>
    <w:lvl w:ilvl="0" w:tplc="992CCC5C">
      <w:start w:val="1"/>
      <w:numFmt w:val="bullet"/>
      <w:lvlText w:val=""/>
      <w:lvlPicBulletId w:val="2"/>
      <w:lvlJc w:val="left"/>
      <w:pPr>
        <w:ind w:left="480" w:hanging="480"/>
      </w:pPr>
      <w:rPr>
        <w:rFonts w:ascii="Symbol" w:hAnsi="Symbol" w:hint="default"/>
        <w:color w:val="auto"/>
        <w:sz w:val="5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DCD17E6"/>
    <w:multiLevelType w:val="hybridMultilevel"/>
    <w:tmpl w:val="A62A176A"/>
    <w:lvl w:ilvl="0" w:tplc="A00429CA">
      <w:start w:val="1"/>
      <w:numFmt w:val="bullet"/>
      <w:lvlText w:val=""/>
      <w:lvlPicBulletId w:val="1"/>
      <w:lvlJc w:val="left"/>
      <w:pPr>
        <w:ind w:left="906" w:hanging="480"/>
      </w:pPr>
      <w:rPr>
        <w:rFonts w:ascii="Symbol" w:hAnsi="Symbol" w:hint="default"/>
        <w:color w:val="auto"/>
        <w:sz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FA23E9C"/>
    <w:multiLevelType w:val="hybridMultilevel"/>
    <w:tmpl w:val="45A0908A"/>
    <w:lvl w:ilvl="0" w:tplc="30242EE2">
      <w:start w:val="1"/>
      <w:numFmt w:val="bullet"/>
      <w:lvlText w:val=""/>
      <w:lvlPicBulletId w:val="1"/>
      <w:lvlJc w:val="left"/>
      <w:pPr>
        <w:ind w:left="9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76408795">
    <w:abstractNumId w:val="13"/>
  </w:num>
  <w:num w:numId="2" w16cid:durableId="86730649">
    <w:abstractNumId w:val="1"/>
  </w:num>
  <w:num w:numId="3" w16cid:durableId="1183280407">
    <w:abstractNumId w:val="5"/>
  </w:num>
  <w:num w:numId="4" w16cid:durableId="2046784162">
    <w:abstractNumId w:val="8"/>
  </w:num>
  <w:num w:numId="5" w16cid:durableId="1955286194">
    <w:abstractNumId w:val="10"/>
  </w:num>
  <w:num w:numId="6" w16cid:durableId="335307451">
    <w:abstractNumId w:val="11"/>
  </w:num>
  <w:num w:numId="7" w16cid:durableId="961686405">
    <w:abstractNumId w:val="6"/>
  </w:num>
  <w:num w:numId="8" w16cid:durableId="598030823">
    <w:abstractNumId w:val="7"/>
  </w:num>
  <w:num w:numId="9" w16cid:durableId="862983368">
    <w:abstractNumId w:val="12"/>
  </w:num>
  <w:num w:numId="10" w16cid:durableId="790124279">
    <w:abstractNumId w:val="2"/>
  </w:num>
  <w:num w:numId="11" w16cid:durableId="951519507">
    <w:abstractNumId w:val="4"/>
  </w:num>
  <w:num w:numId="12" w16cid:durableId="962922960">
    <w:abstractNumId w:val="0"/>
  </w:num>
  <w:num w:numId="13" w16cid:durableId="2087919364">
    <w:abstractNumId w:val="3"/>
  </w:num>
  <w:num w:numId="14" w16cid:durableId="1084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2C0"/>
    <w:rsid w:val="00026B54"/>
    <w:rsid w:val="000A5EA8"/>
    <w:rsid w:val="000A6DD3"/>
    <w:rsid w:val="001158D3"/>
    <w:rsid w:val="001358B8"/>
    <w:rsid w:val="0016765A"/>
    <w:rsid w:val="001B36AF"/>
    <w:rsid w:val="001C681F"/>
    <w:rsid w:val="001D13F8"/>
    <w:rsid w:val="001E1D2C"/>
    <w:rsid w:val="001E41FE"/>
    <w:rsid w:val="001E51EE"/>
    <w:rsid w:val="00293624"/>
    <w:rsid w:val="0030381F"/>
    <w:rsid w:val="003219AC"/>
    <w:rsid w:val="003472C0"/>
    <w:rsid w:val="00373A01"/>
    <w:rsid w:val="0045763B"/>
    <w:rsid w:val="0049162B"/>
    <w:rsid w:val="004958F8"/>
    <w:rsid w:val="004F36D6"/>
    <w:rsid w:val="0055575F"/>
    <w:rsid w:val="005E0216"/>
    <w:rsid w:val="00651CC4"/>
    <w:rsid w:val="006C7C2B"/>
    <w:rsid w:val="0073163F"/>
    <w:rsid w:val="00740270"/>
    <w:rsid w:val="0078473A"/>
    <w:rsid w:val="007C14EA"/>
    <w:rsid w:val="007F1BFC"/>
    <w:rsid w:val="008013A3"/>
    <w:rsid w:val="0080162C"/>
    <w:rsid w:val="00801E78"/>
    <w:rsid w:val="008032E1"/>
    <w:rsid w:val="00833416"/>
    <w:rsid w:val="008B32A3"/>
    <w:rsid w:val="00925C53"/>
    <w:rsid w:val="00946B90"/>
    <w:rsid w:val="00954A10"/>
    <w:rsid w:val="009B48C4"/>
    <w:rsid w:val="009B7121"/>
    <w:rsid w:val="009C5DF6"/>
    <w:rsid w:val="009E6547"/>
    <w:rsid w:val="009E7768"/>
    <w:rsid w:val="00A605D2"/>
    <w:rsid w:val="00A71AAF"/>
    <w:rsid w:val="00AC3E55"/>
    <w:rsid w:val="00AF038E"/>
    <w:rsid w:val="00AF12E0"/>
    <w:rsid w:val="00B12D3C"/>
    <w:rsid w:val="00B44EFD"/>
    <w:rsid w:val="00B81BEA"/>
    <w:rsid w:val="00BB7214"/>
    <w:rsid w:val="00C22E42"/>
    <w:rsid w:val="00C30A9F"/>
    <w:rsid w:val="00CA45E5"/>
    <w:rsid w:val="00D12D7B"/>
    <w:rsid w:val="00DE22F7"/>
    <w:rsid w:val="00DE3419"/>
    <w:rsid w:val="00F54A00"/>
    <w:rsid w:val="00F73F27"/>
    <w:rsid w:val="00F825B7"/>
    <w:rsid w:val="00FA3C0C"/>
    <w:rsid w:val="00FB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67400E"/>
  <w15:docId w15:val="{3F6E3B62-EFAA-432D-9AD7-80957278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3333" w:themeColor="text2"/>
        <w:sz w:val="24"/>
        <w:szCs w:val="24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216"/>
  </w:style>
  <w:style w:type="paragraph" w:styleId="1">
    <w:name w:val="heading 1"/>
    <w:basedOn w:val="a"/>
    <w:next w:val="a"/>
    <w:link w:val="10"/>
    <w:uiPriority w:val="3"/>
    <w:qFormat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3"/>
    <w:unhideWhenUsed/>
    <w:qFormat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3">
    <w:name w:val="heading 3"/>
    <w:basedOn w:val="a"/>
    <w:next w:val="a"/>
    <w:link w:val="30"/>
    <w:uiPriority w:val="4"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E03177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6"/>
    <w:link w:val="a7"/>
    <w:uiPriority w:val="2"/>
    <w:qFormat/>
    <w:pPr>
      <w:numPr>
        <w:ilvl w:val="1"/>
      </w:numPr>
      <w:spacing w:before="480"/>
    </w:pPr>
    <w:rPr>
      <w:color w:val="E03177" w:themeColor="accent1"/>
    </w:rPr>
  </w:style>
  <w:style w:type="character" w:customStyle="1" w:styleId="a7">
    <w:name w:val="副標題 字元"/>
    <w:basedOn w:val="a1"/>
    <w:link w:val="a5"/>
    <w:uiPriority w:val="2"/>
    <w:rPr>
      <w:rFonts w:asciiTheme="majorHAnsi" w:eastAsiaTheme="majorEastAsia" w:hAnsiTheme="majorHAnsi" w:cstheme="majorBidi"/>
      <w:caps/>
      <w:color w:val="E03177" w:themeColor="accent1"/>
      <w:kern w:val="28"/>
      <w:sz w:val="80"/>
      <w:szCs w:val="80"/>
    </w:rPr>
  </w:style>
  <w:style w:type="paragraph" w:styleId="a6">
    <w:name w:val="Title"/>
    <w:basedOn w:val="a"/>
    <w:next w:val="a"/>
    <w:link w:val="a8"/>
    <w:uiPriority w:val="1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a8">
    <w:name w:val="標題 字元"/>
    <w:basedOn w:val="a1"/>
    <w:link w:val="a6"/>
    <w:uiPriority w:val="1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10">
    <w:name w:val="標題 1 字元"/>
    <w:basedOn w:val="a1"/>
    <w:link w:val="1"/>
    <w:uiPriority w:val="3"/>
    <w:rPr>
      <w:b/>
      <w:bCs/>
      <w:sz w:val="28"/>
      <w:szCs w:val="28"/>
    </w:rPr>
  </w:style>
  <w:style w:type="character" w:styleId="a9">
    <w:name w:val="Placeholder Text"/>
    <w:basedOn w:val="a1"/>
    <w:uiPriority w:val="99"/>
    <w:semiHidden/>
    <w:rPr>
      <w:color w:val="808080"/>
    </w:rPr>
  </w:style>
  <w:style w:type="paragraph" w:styleId="aa">
    <w:name w:val="No Spacing"/>
    <w:uiPriority w:val="19"/>
    <w:qFormat/>
    <w:pPr>
      <w:spacing w:after="0" w:line="240" w:lineRule="auto"/>
    </w:pPr>
  </w:style>
  <w:style w:type="character" w:customStyle="1" w:styleId="20">
    <w:name w:val="標題 2 字元"/>
    <w:basedOn w:val="a1"/>
    <w:link w:val="2"/>
    <w:uiPriority w:val="3"/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customStyle="1" w:styleId="a0">
    <w:name w:val="線條"/>
    <w:basedOn w:val="a"/>
    <w:next w:val="2"/>
    <w:uiPriority w:val="3"/>
    <w:qFormat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30">
    <w:name w:val="標題 3 字元"/>
    <w:basedOn w:val="a1"/>
    <w:link w:val="3"/>
    <w:uiPriority w:val="4"/>
    <w:rPr>
      <w:rFonts w:asciiTheme="majorHAnsi" w:eastAsiaTheme="majorEastAsia" w:hAnsiTheme="majorHAnsi" w:cstheme="majorBidi"/>
      <w:caps/>
      <w:color w:val="FFFFFF" w:themeColor="background1"/>
    </w:rPr>
  </w:style>
  <w:style w:type="paragraph" w:customStyle="1" w:styleId="ab">
    <w:name w:val="連絡資訊"/>
    <w:basedOn w:val="a"/>
    <w:uiPriority w:val="5"/>
    <w:qFormat/>
    <w:pPr>
      <w:spacing w:after="280" w:line="240" w:lineRule="auto"/>
      <w:jc w:val="center"/>
    </w:pPr>
    <w:rPr>
      <w:color w:val="FFFFFF" w:themeColor="background1"/>
    </w:rPr>
  </w:style>
  <w:style w:type="paragraph" w:styleId="ac">
    <w:name w:val="Date"/>
    <w:basedOn w:val="a"/>
    <w:link w:val="ad"/>
    <w:uiPriority w:val="5"/>
    <w:unhideWhenUsed/>
    <w:qFormat/>
    <w:pPr>
      <w:spacing w:after="0"/>
      <w:jc w:val="center"/>
    </w:pPr>
    <w:rPr>
      <w:color w:val="FFFFFF" w:themeColor="background1"/>
    </w:rPr>
  </w:style>
  <w:style w:type="character" w:customStyle="1" w:styleId="ad">
    <w:name w:val="日期 字元"/>
    <w:basedOn w:val="a1"/>
    <w:link w:val="ac"/>
    <w:uiPriority w:val="5"/>
    <w:rPr>
      <w:color w:val="FFFFFF" w:themeColor="background1"/>
    </w:rPr>
  </w:style>
  <w:style w:type="paragraph" w:styleId="ae">
    <w:name w:val="Balloon Text"/>
    <w:basedOn w:val="a"/>
    <w:link w:val="af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Pr>
      <w:rFonts w:ascii="Segoe UI" w:hAnsi="Segoe UI" w:cs="Segoe UI"/>
      <w:sz w:val="18"/>
      <w:szCs w:val="18"/>
    </w:rPr>
  </w:style>
  <w:style w:type="character" w:customStyle="1" w:styleId="40">
    <w:name w:val="標題 4 字元"/>
    <w:basedOn w:val="a1"/>
    <w:link w:val="4"/>
    <w:uiPriority w:val="99"/>
    <w:semiHidden/>
    <w:rPr>
      <w:rFonts w:asciiTheme="majorHAnsi" w:eastAsiaTheme="majorEastAsia" w:hAnsiTheme="majorHAnsi" w:cstheme="majorBidi"/>
      <w:color w:val="E03177" w:themeColor="accent1"/>
    </w:rPr>
  </w:style>
  <w:style w:type="character" w:styleId="af0">
    <w:name w:val="Hyperlink"/>
    <w:basedOn w:val="a1"/>
    <w:uiPriority w:val="99"/>
    <w:unhideWhenUsed/>
    <w:rsid w:val="00373A01"/>
    <w:rPr>
      <w:color w:val="24A5CD" w:themeColor="hyperlink"/>
      <w:u w:val="single"/>
    </w:rPr>
  </w:style>
  <w:style w:type="paragraph" w:styleId="af1">
    <w:name w:val="List Paragraph"/>
    <w:basedOn w:val="a"/>
    <w:uiPriority w:val="34"/>
    <w:unhideWhenUsed/>
    <w:qFormat/>
    <w:rsid w:val="00F825B7"/>
    <w:pPr>
      <w:ind w:leftChars="200" w:left="480"/>
    </w:pPr>
  </w:style>
  <w:style w:type="paragraph" w:styleId="af2">
    <w:name w:val="header"/>
    <w:basedOn w:val="a"/>
    <w:link w:val="af3"/>
    <w:uiPriority w:val="99"/>
    <w:unhideWhenUsed/>
    <w:rsid w:val="001E1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uiPriority w:val="99"/>
    <w:rsid w:val="001E1D2C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1E1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uiPriority w:val="99"/>
    <w:rsid w:val="001E1D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image" Target="media/image28.png"/><Relationship Id="rId3" Type="http://schemas.openxmlformats.org/officeDocument/2006/relationships/customXml" Target="../customXml/item3.xml"/><Relationship Id="rId21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5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8.png"/><Relationship Id="rId20" Type="http://schemas.openxmlformats.org/officeDocument/2006/relationships/image" Target="media/image22.png"/><Relationship Id="rId29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3.jpeg"/><Relationship Id="rId24" Type="http://schemas.openxmlformats.org/officeDocument/2006/relationships/image" Target="media/image26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7.png"/><Relationship Id="rId23" Type="http://schemas.openxmlformats.org/officeDocument/2006/relationships/image" Target="media/image25.png"/><Relationship Id="rId28" Type="http://schemas.openxmlformats.org/officeDocument/2006/relationships/image" Target="media/image30.png"/><Relationship Id="rId10" Type="http://schemas.openxmlformats.org/officeDocument/2006/relationships/endnotes" Target="endnotes.xml"/><Relationship Id="rId19" Type="http://schemas.openxmlformats.org/officeDocument/2006/relationships/image" Target="media/image21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6.png"/><Relationship Id="rId22" Type="http://schemas.openxmlformats.org/officeDocument/2006/relationships/image" Target="media/image24.png"/><Relationship Id="rId27" Type="http://schemas.openxmlformats.org/officeDocument/2006/relationships/image" Target="media/image29.png"/><Relationship Id="rId30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jpe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nny\AppData\Roaming\Microsoft\Templates\&#23395;&#31680;&#24615;&#27963;&#21205;&#20659;&#21934;.dotx" TargetMode="External"/></Relationship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874112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2012-12-28T17:25:00+00:00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1667140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TP103988552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5D4FA3A-F622-4F28-A87C-A1CB61383206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0920A844-664B-4F7E-AF6B-1C648367FE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2C5BC1-0F2F-444E-A42E-BD232B719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24E78C-8A49-4037-80E8-15290F9155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季節性活動傳單.dotx</Template>
  <TotalTime>137</TotalTime>
  <Pages>11</Pages>
  <Words>405</Words>
  <Characters>2057</Characters>
  <Application>Microsoft Office Word</Application>
  <DocSecurity>0</DocSecurity>
  <Lines>257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Yi-Hong Huang</cp:lastModifiedBy>
  <cp:revision>20</cp:revision>
  <cp:lastPrinted>2018-03-09T06:57:00Z</cp:lastPrinted>
  <dcterms:created xsi:type="dcterms:W3CDTF">2021-04-07T05:20:00Z</dcterms:created>
  <dcterms:modified xsi:type="dcterms:W3CDTF">2025-04-29T08:38:00Z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be690a624f1ae269b4565baba934b8b561bc324267e0944c7acc5f7b3a214caf</vt:lpwstr>
  </property>
</Properties>
</file>